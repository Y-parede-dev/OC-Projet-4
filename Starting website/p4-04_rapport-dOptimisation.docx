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9FFF0" w14:textId="5532FF99" w:rsidR="00D077E9" w:rsidRDefault="00AC472A" w:rsidP="00D70D02">
      <w:r>
        <w:rPr>
          <w:noProof/>
          <w:lang w:val="en-US" w:eastAsia="zh-CN"/>
        </w:rPr>
        <w:drawing>
          <wp:anchor distT="0" distB="0" distL="114300" distR="114300" simplePos="0" relativeHeight="251656192" behindDoc="1" locked="0" layoutInCell="1" allowOverlap="1" wp14:anchorId="1191ABAA" wp14:editId="3B74FA7A">
            <wp:simplePos x="0" y="0"/>
            <wp:positionH relativeFrom="column">
              <wp:posOffset>-750172</wp:posOffset>
            </wp:positionH>
            <wp:positionV relativeFrom="page">
              <wp:posOffset>21609</wp:posOffset>
            </wp:positionV>
            <wp:extent cx="7760846" cy="6652146"/>
            <wp:effectExtent l="76200" t="76200" r="126365" b="130175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791" cy="6663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6E37F6C0" wp14:editId="7FCAF89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EF978F" w14:textId="77777777" w:rsidR="000556E4" w:rsidRPr="000556E4" w:rsidRDefault="000556E4" w:rsidP="000556E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7F6C0" id="Rectangle 3" o:spid="_x0000_s1026" alt="rectangle blanc pour le texte sur la couverture" style="position:absolute;margin-left:-15.95pt;margin-top:73.85pt;width:310.15pt;height:681.65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" fillcolor="white [3212]" stroked="f" strokeweight="2pt">
                <v:textbox>
                  <w:txbxContent>
                    <w:p w14:paraId="7DEF978F" w14:textId="77777777" w:rsidR="000556E4" w:rsidRPr="000556E4" w:rsidRDefault="000556E4" w:rsidP="000556E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51F47F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91C8DA7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D99B2F9" wp14:editId="5C73B653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3DDC55" w14:textId="591D9C63" w:rsidR="000556E4" w:rsidRPr="00D86945" w:rsidRDefault="000556E4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 xml:space="preserve">Rapport d’optimisation </w:t>
                                  </w: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seo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D99B2F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7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" filled="f" stroked="f" strokeweight=".5pt">
                      <v:textbox>
                        <w:txbxContent>
                          <w:p w14:paraId="3C3DDC55" w14:textId="591D9C63" w:rsidR="000556E4" w:rsidRPr="00D86945" w:rsidRDefault="000556E4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 xml:space="preserve">Rapport d’optimisation </w:t>
                            </w:r>
                            <w:proofErr w:type="spellStart"/>
                            <w:r>
                              <w:rPr>
                                <w:lang w:bidi="fr-FR"/>
                              </w:rPr>
                              <w:t>seo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77315F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E266D03" wp14:editId="0330E449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6FA1C74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A7D919C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191D16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00869E24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BDD27246731C4293A609680377053C75"/>
              </w:placeholder>
              <w15:appearance w15:val="hidden"/>
            </w:sdtPr>
            <w:sdtEndPr/>
            <w:sdtContent>
              <w:p w14:paraId="7E47E57C" w14:textId="09508926" w:rsidR="00D077E9" w:rsidRDefault="00532541" w:rsidP="00AB02A7"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273BC1C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05B26FFB" wp14:editId="297EB127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31B0F9D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A84DEC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662838F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C5DB893" w14:textId="403C1885" w:rsidR="00D077E9" w:rsidRDefault="00AC5FFE" w:rsidP="00AB02A7">
            <w:sdt>
              <w:sdtPr>
                <w:id w:val="-1740469667"/>
                <w:placeholder>
                  <w:docPart w:val="2F6D5696D4C848F08B26136EC418E858"/>
                </w:placeholder>
                <w15:appearance w15:val="hidden"/>
              </w:sdtPr>
              <w:sdtEndPr/>
              <w:sdtContent>
                <w:proofErr w:type="spellStart"/>
                <w:r w:rsidR="00AC472A">
                  <w:t>Magin</w:t>
                </w:r>
                <w:proofErr w:type="spellEnd"/>
                <w:r w:rsidR="00AC472A">
                  <w:t>-Code</w:t>
                </w:r>
              </w:sdtContent>
            </w:sdt>
          </w:p>
          <w:p w14:paraId="127EBF04" w14:textId="0284EE47" w:rsidR="00D077E9" w:rsidRDefault="00D077E9" w:rsidP="00AB02A7">
            <w:r w:rsidRPr="00B231E5">
              <w:rPr>
                <w:lang w:bidi="fr-FR"/>
              </w:rPr>
              <w:t xml:space="preserve">Créé par : </w:t>
            </w:r>
            <w:r w:rsidR="00AC472A">
              <w:rPr>
                <w:lang w:bidi="fr-FR"/>
              </w:rPr>
              <w:t xml:space="preserve">Yoan </w:t>
            </w:r>
            <w:sdt>
              <w:sdtPr>
                <w:alias w:val="Votre nom"/>
                <w:tag w:val="Votre nom"/>
                <w:id w:val="-180584491"/>
                <w:placeholder>
                  <w:docPart w:val="881B1B05D0DD498A813401C43E06D82E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AC472A">
                  <w:t>PARÉDÉ</w:t>
                </w:r>
              </w:sdtContent>
            </w:sdt>
            <w:r w:rsidR="00AC472A">
              <w:t xml:space="preserve"> </w:t>
            </w:r>
          </w:p>
          <w:p w14:paraId="2372A73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76D696D" w14:textId="2547F948" w:rsidR="00D077E9" w:rsidRDefault="00AC472A">
      <w:pPr>
        <w:spacing w:after="200"/>
      </w:pPr>
      <w:r>
        <w:rPr>
          <w:noProof/>
          <w:lang w:val="en-US" w:eastAsia="zh-CN"/>
        </w:rPr>
        <w:drawing>
          <wp:anchor distT="0" distB="0" distL="114300" distR="114300" simplePos="0" relativeHeight="251661312" behindDoc="1" locked="0" layoutInCell="1" allowOverlap="1" wp14:anchorId="376ACEB0" wp14:editId="3C30F5FF">
            <wp:simplePos x="0" y="0"/>
            <wp:positionH relativeFrom="column">
              <wp:posOffset>5192291</wp:posOffset>
            </wp:positionH>
            <wp:positionV relativeFrom="paragraph">
              <wp:posOffset>6968490</wp:posOffset>
            </wp:positionV>
            <wp:extent cx="1282700" cy="1372235"/>
            <wp:effectExtent l="0" t="0" r="0" b="0"/>
            <wp:wrapTight wrapText="bothSides">
              <wp:wrapPolygon edited="0">
                <wp:start x="0" y="1799"/>
                <wp:lineTo x="0" y="18591"/>
                <wp:lineTo x="15719" y="20091"/>
                <wp:lineTo x="17644" y="20091"/>
                <wp:lineTo x="21172" y="18591"/>
                <wp:lineTo x="21172" y="1799"/>
                <wp:lineTo x="0" y="1799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1E65B1" wp14:editId="66FC6C91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3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3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08087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" fillcolor="#6dd2ca [2134]" stroked="f" strokeweight="2pt">
                <v:fill color2="#ccefed [758]" rotate="t" colors="0 #96d9d2;.5 #c0e6e2;1 #e0f2f0" focus="100%" type="gradient"/>
                <w10:wrap anchory="page"/>
              </v:rect>
            </w:pict>
          </mc:Fallback>
        </mc:AlternateContent>
      </w:r>
      <w:r w:rsidR="00D077E9">
        <w:rPr>
          <w:lang w:bidi="fr-FR"/>
        </w:rPr>
        <w:br w:type="page"/>
      </w:r>
    </w:p>
    <w:p w14:paraId="4B7243BA" w14:textId="46CE17FE" w:rsidR="00D077E9" w:rsidRDefault="00AC472A" w:rsidP="00D077E9">
      <w:pPr>
        <w:pStyle w:val="Titre1"/>
      </w:pPr>
      <w:proofErr w:type="spellStart"/>
      <w:r>
        <w:rPr>
          <w:lang w:bidi="fr-FR"/>
        </w:rPr>
        <w:lastRenderedPageBreak/>
        <w:t>Magin</w:t>
      </w:r>
      <w:proofErr w:type="spellEnd"/>
      <w:r>
        <w:rPr>
          <w:lang w:bidi="fr-FR"/>
        </w:rPr>
        <w:t>-code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1E1F48A2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3CCA6483E5C24136893D62E402C24C1A"/>
              </w:placeholder>
              <w15:appearance w15:val="hidden"/>
            </w:sdtPr>
            <w:sdtEndPr/>
            <w:sdtContent>
              <w:p w14:paraId="799D26A9" w14:textId="64D23205" w:rsidR="00D077E9" w:rsidRDefault="00AC472A" w:rsidP="00DF027C">
                <w:pPr>
                  <w:pStyle w:val="Titre2"/>
                </w:pPr>
                <w:r>
                  <w:t xml:space="preserve">Optimisation du site web </w:t>
                </w:r>
                <w:r w:rsidRPr="00AC472A">
                  <w:rPr>
                    <w:b/>
                    <w:bCs/>
                    <w:sz w:val="40"/>
                    <w:szCs w:val="40"/>
                  </w:rPr>
                  <w:t>La chouette agence</w:t>
                </w:r>
              </w:p>
            </w:sdtContent>
          </w:sdt>
          <w:p w14:paraId="1CE11769" w14:textId="77777777" w:rsidR="00DF027C" w:rsidRDefault="00DF027C" w:rsidP="00DF027C"/>
          <w:p w14:paraId="53A939E8" w14:textId="77BA2E7B" w:rsidR="00DF027C" w:rsidRPr="00695EDE" w:rsidRDefault="00AC472A" w:rsidP="00DF027C">
            <w:pPr>
              <w:pStyle w:val="Contenu"/>
            </w:pPr>
            <w:r>
              <w:t xml:space="preserve">Vous avez fait appel à notre </w:t>
            </w:r>
            <w:r w:rsidR="00695EDE">
              <w:t>société pour</w:t>
            </w:r>
            <w:r>
              <w:t xml:space="preserve"> </w:t>
            </w:r>
            <w:r w:rsidR="00695EDE">
              <w:t>analyser</w:t>
            </w:r>
            <w:r>
              <w:t xml:space="preserve"> votre site internet et améliorer le référencement en therme de </w:t>
            </w:r>
            <w:r w:rsidRPr="00695EDE">
              <w:rPr>
                <w:b/>
                <w:bCs/>
              </w:rPr>
              <w:t>SEO</w:t>
            </w:r>
            <w:r w:rsidR="00695EDE">
              <w:rPr>
                <w:b/>
                <w:bCs/>
              </w:rPr>
              <w:t xml:space="preserve">, </w:t>
            </w:r>
            <w:r w:rsidR="00695EDE">
              <w:t xml:space="preserve">ce rapport a pour but de vous </w:t>
            </w:r>
            <w:proofErr w:type="spellStart"/>
            <w:r w:rsidR="00997338">
              <w:t>montrez</w:t>
            </w:r>
            <w:proofErr w:type="spellEnd"/>
            <w:r w:rsidR="00695EDE">
              <w:t xml:space="preserve"> les axe</w:t>
            </w:r>
            <w:r w:rsidR="00997338">
              <w:t>s</w:t>
            </w:r>
            <w:r w:rsidR="00695EDE">
              <w:t xml:space="preserve"> d’amélioration qui on</w:t>
            </w:r>
            <w:r w:rsidR="00997338">
              <w:t>t</w:t>
            </w:r>
            <w:r w:rsidR="00695EDE">
              <w:t xml:space="preserve"> </w:t>
            </w:r>
            <w:r w:rsidR="00997338">
              <w:t>était</w:t>
            </w:r>
            <w:r w:rsidR="00695EDE">
              <w:t xml:space="preserve"> </w:t>
            </w:r>
            <w:r w:rsidR="00997338">
              <w:t>apporté</w:t>
            </w:r>
            <w:r w:rsidR="00695EDE">
              <w:t xml:space="preserve"> </w:t>
            </w:r>
            <w:r w:rsidR="00997338">
              <w:t>à</w:t>
            </w:r>
            <w:r w:rsidR="00695EDE">
              <w:t xml:space="preserve"> votre site.</w:t>
            </w:r>
          </w:p>
        </w:tc>
      </w:tr>
      <w:tr w:rsidR="00DF027C" w14:paraId="6D69CA85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3132300A" w14:textId="77777777" w:rsidR="00DF027C" w:rsidRPr="00DF027C" w:rsidRDefault="00DF027C" w:rsidP="00DF027C">
            <w:pPr>
              <w:pStyle w:val="Textedemiseenvidence"/>
              <w:jc w:val="center"/>
            </w:pPr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5D6FF3D7" wp14:editId="2AEA76C4">
                      <wp:extent cx="5422005" cy="1038225"/>
                      <wp:effectExtent l="0" t="0" r="0" b="0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38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4535DE" w14:textId="77777777"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bidi="fr-FR"/>
                                    </w:rPr>
                                    <w:t>« L’onglet Insertion contient des outils encore plus faciles à utiliser, par exemple pour ajouter un lien hypertexte ou insérer un commentaire. 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D6FF3D7" id="Zone de texte 7" o:spid="_x0000_s1028" type="#_x0000_t202" style="width:426.95pt;height:8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" filled="f" stroked="f" strokeweight=".5pt">
                      <v:textbox>
                        <w:txbxContent>
                          <w:p w14:paraId="7B4535DE" w14:textId="77777777"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bidi="fr-FR"/>
                              </w:rPr>
                              <w:t>« L’onglet Insertion contient des outils encore plus faciles à utiliser, par exemple pour ajouter un lien hypertexte ou insérer un commentaire. »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31258055" w14:textId="77777777" w:rsidTr="00DF027C">
        <w:trPr>
          <w:trHeight w:val="5931"/>
        </w:trPr>
        <w:tc>
          <w:tcPr>
            <w:tcW w:w="9999" w:type="dxa"/>
          </w:tcPr>
          <w:p w14:paraId="0E8B36D2" w14:textId="77777777" w:rsidR="00DF027C" w:rsidRDefault="00DF027C" w:rsidP="00DF027C">
            <w:pPr>
              <w:pStyle w:val="Textedemiseenvidence"/>
              <w:rPr>
                <w:i/>
                <w:sz w:val="36"/>
              </w:rPr>
            </w:pPr>
          </w:p>
          <w:sdt>
            <w:sdtPr>
              <w:id w:val="-415933964"/>
              <w:placeholder>
                <w:docPart w:val="F6F8DC84D86D448C858420841B5E71F0"/>
              </w:placeholder>
              <w:temporary/>
              <w:showingPlcHdr/>
              <w15:appearance w15:val="hidden"/>
            </w:sdtPr>
            <w:sdtEndPr/>
            <w:sdtContent>
              <w:p w14:paraId="0DC2DC5A" w14:textId="77777777" w:rsidR="00DF027C" w:rsidRPr="00DF027C" w:rsidRDefault="00DF027C" w:rsidP="00DF027C">
                <w:pPr>
                  <w:pStyle w:val="Contenu"/>
                </w:pPr>
                <w:r w:rsidRPr="00DF027C">
                  <w:rPr>
                    <w:lang w:bidi="fr-FR"/>
                  </w:rPr>
                  <w:t>Pour commencer immédiatement, appuyez simplement sur le texte d’un espace réservé (tel que celui-ci), puis commencez à taper pour remplacer ce texte par le vôtre.</w:t>
                </w:r>
              </w:p>
            </w:sdtContent>
          </w:sdt>
          <w:p w14:paraId="078C15CE" w14:textId="77777777" w:rsidR="00DF027C" w:rsidRDefault="00DF027C" w:rsidP="00DF027C">
            <w:pPr>
              <w:pStyle w:val="Contenu"/>
            </w:pPr>
          </w:p>
          <w:sdt>
            <w:sdtPr>
              <w:id w:val="1005247712"/>
              <w:placeholder>
                <w:docPart w:val="870668BB70714239989F64F5170E39E3"/>
              </w:placeholder>
              <w:temporary/>
              <w:showingPlcHdr/>
              <w15:appearance w15:val="hidden"/>
            </w:sdtPr>
            <w:sdtEndPr/>
            <w:sdtContent>
              <w:p w14:paraId="242D40A7" w14:textId="77777777" w:rsidR="00DF027C" w:rsidRDefault="00DF027C" w:rsidP="00DF027C">
                <w:pPr>
                  <w:pStyle w:val="Contenu"/>
                </w:pPr>
                <w:r w:rsidRPr="00DF027C">
                  <w:rPr>
                    <w:lang w:bidi="fr-FR"/>
                  </w:rPr>
                  <w:t xml:space="preserve">Vous voulez insérer une image à partir de vos fichiers ou ajouter une forme, une zone de texte ou un tableau ? Procédez comme suit : Sous l’onglet Insertion du ruban, appuyez simplement sur l’option souhaitée. </w:t>
                </w:r>
              </w:p>
            </w:sdtContent>
          </w:sdt>
          <w:p w14:paraId="7715FEB6" w14:textId="77777777" w:rsidR="00DF027C" w:rsidRDefault="00DF027C" w:rsidP="00DF027C">
            <w:pPr>
              <w:pStyle w:val="Contenu"/>
              <w:rPr>
                <w:i/>
                <w:sz w:val="36"/>
              </w:rPr>
            </w:pPr>
          </w:p>
          <w:p w14:paraId="21D9873A" w14:textId="77777777" w:rsidR="00DF027C" w:rsidRDefault="00DF027C" w:rsidP="00DF027C">
            <w:pPr>
              <w:pStyle w:val="Contenu"/>
              <w:rPr>
                <w:i/>
                <w:sz w:val="36"/>
              </w:rPr>
            </w:pPr>
          </w:p>
        </w:tc>
      </w:tr>
    </w:tbl>
    <w:p w14:paraId="06B90291" w14:textId="77777777" w:rsidR="00AB02A7" w:rsidRDefault="00AB02A7" w:rsidP="00DF027C"/>
    <w:p w14:paraId="02A4254F" w14:textId="77777777" w:rsidR="0087605E" w:rsidRPr="00D70D02" w:rsidRDefault="0087605E" w:rsidP="00AB02A7">
      <w:pPr>
        <w:spacing w:after="200"/>
      </w:pPr>
    </w:p>
    <w:sectPr w:rsidR="0087605E" w:rsidRPr="00D70D02" w:rsidSect="00AB02A7">
      <w:headerReference w:type="default" r:id="rId9"/>
      <w:footerReference w:type="default" r:id="rId1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E6B11" w14:textId="77777777" w:rsidR="000556E4" w:rsidRDefault="000556E4">
      <w:r>
        <w:separator/>
      </w:r>
    </w:p>
    <w:p w14:paraId="6C0E1835" w14:textId="77777777" w:rsidR="000556E4" w:rsidRDefault="000556E4"/>
  </w:endnote>
  <w:endnote w:type="continuationSeparator" w:id="0">
    <w:p w14:paraId="2F7D5666" w14:textId="77777777" w:rsidR="000556E4" w:rsidRDefault="000556E4">
      <w:r>
        <w:continuationSeparator/>
      </w:r>
    </w:p>
    <w:p w14:paraId="76685B7F" w14:textId="77777777" w:rsidR="000556E4" w:rsidRDefault="000556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23323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5A4AAE8A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85AD5E" w14:textId="77777777" w:rsidR="000556E4" w:rsidRDefault="000556E4">
      <w:r>
        <w:separator/>
      </w:r>
    </w:p>
    <w:p w14:paraId="0A58B91B" w14:textId="77777777" w:rsidR="000556E4" w:rsidRDefault="000556E4"/>
  </w:footnote>
  <w:footnote w:type="continuationSeparator" w:id="0">
    <w:p w14:paraId="156073B3" w14:textId="77777777" w:rsidR="000556E4" w:rsidRDefault="000556E4">
      <w:r>
        <w:continuationSeparator/>
      </w:r>
    </w:p>
    <w:p w14:paraId="3043658E" w14:textId="77777777" w:rsidR="000556E4" w:rsidRDefault="000556E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5D383937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D5EE9B3" w14:textId="77777777" w:rsidR="00D077E9" w:rsidRDefault="00D077E9">
          <w:pPr>
            <w:pStyle w:val="En-tte"/>
          </w:pPr>
        </w:p>
      </w:tc>
    </w:tr>
  </w:tbl>
  <w:p w14:paraId="50F7CDDE" w14:textId="77777777" w:rsidR="00D077E9" w:rsidRDefault="00D077E9" w:rsidP="00D077E9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E4"/>
    <w:rsid w:val="0002482E"/>
    <w:rsid w:val="00050324"/>
    <w:rsid w:val="000556E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C80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F1BB0"/>
    <w:rsid w:val="00656C4D"/>
    <w:rsid w:val="00695EDE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B1FEE"/>
    <w:rsid w:val="00903C32"/>
    <w:rsid w:val="0091275B"/>
    <w:rsid w:val="00916B16"/>
    <w:rsid w:val="009173B9"/>
    <w:rsid w:val="0093335D"/>
    <w:rsid w:val="0093613E"/>
    <w:rsid w:val="00943026"/>
    <w:rsid w:val="00966B81"/>
    <w:rsid w:val="00997338"/>
    <w:rsid w:val="009C7720"/>
    <w:rsid w:val="00A23AFA"/>
    <w:rsid w:val="00A31B3E"/>
    <w:rsid w:val="00A42B08"/>
    <w:rsid w:val="00A532F3"/>
    <w:rsid w:val="00A61747"/>
    <w:rsid w:val="00A8489E"/>
    <w:rsid w:val="00AB02A7"/>
    <w:rsid w:val="00AC29F3"/>
    <w:rsid w:val="00AC472A"/>
    <w:rsid w:val="00AC5FFE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9285C6"/>
  <w15:docId w15:val="{F7969C1C-93ED-4666-9529-F4555D98B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6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ed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DD27246731C4293A609680377053C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04333B-580F-42DA-9471-05981C81DAFA}"/>
      </w:docPartPr>
      <w:docPartBody>
        <w:p w:rsidR="00000000" w:rsidRDefault="00C374C7">
          <w:pPr>
            <w:pStyle w:val="BDD27246731C4293A609680377053C75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 w:rsidR="00000000">
            <w:rPr>
              <w:rStyle w:val="Sous-titreCar"/>
              <w:lang w:bidi="fr-FR"/>
            </w:rPr>
            <w:t>avril 23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2F6D5696D4C848F08B26136EC418E8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5272D1-739E-407B-99FB-1FED63A87261}"/>
      </w:docPartPr>
      <w:docPartBody>
        <w:p w:rsidR="00000000" w:rsidRDefault="002B65F9">
          <w:pPr>
            <w:pStyle w:val="2F6D5696D4C848F08B26136EC418E858"/>
          </w:pPr>
          <w:r>
            <w:rPr>
              <w:lang w:bidi="fr-FR"/>
            </w:rPr>
            <w:t>NOM DE LA SOCIÉTÉ</w:t>
          </w:r>
        </w:p>
      </w:docPartBody>
    </w:docPart>
    <w:docPart>
      <w:docPartPr>
        <w:name w:val="881B1B05D0DD498A813401C43E06D82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B928091-7397-4207-9A24-E53F15896C40}"/>
      </w:docPartPr>
      <w:docPartBody>
        <w:p w:rsidR="00000000" w:rsidRDefault="002B65F9">
          <w:pPr>
            <w:pStyle w:val="881B1B05D0DD498A813401C43E06D82E"/>
          </w:pPr>
          <w:r>
            <w:rPr>
              <w:lang w:bidi="fr-FR"/>
            </w:rPr>
            <w:t>Votre nom</w:t>
          </w:r>
        </w:p>
      </w:docPartBody>
    </w:docPart>
    <w:docPart>
      <w:docPartPr>
        <w:name w:val="3CCA6483E5C24136893D62E402C24C1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D645CF6-A5BB-4CA4-892B-1A5A73405382}"/>
      </w:docPartPr>
      <w:docPartBody>
        <w:p w:rsidR="00000000" w:rsidRDefault="002B65F9">
          <w:pPr>
            <w:pStyle w:val="3CCA6483E5C24136893D62E402C24C1A"/>
          </w:pPr>
          <w:r w:rsidRPr="00DF027C">
            <w:rPr>
              <w:lang w:bidi="fr-FR"/>
            </w:rPr>
            <w:t>Texte du sous-titre ici</w:t>
          </w:r>
        </w:p>
      </w:docPartBody>
    </w:docPart>
    <w:docPart>
      <w:docPartPr>
        <w:name w:val="F6F8DC84D86D448C858420841B5E71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6718E9-D841-4880-9389-6C4021FFFD29}"/>
      </w:docPartPr>
      <w:docPartBody>
        <w:p w:rsidR="00000000" w:rsidRDefault="002B65F9">
          <w:pPr>
            <w:pStyle w:val="F6F8DC84D86D448C858420841B5E71F0"/>
          </w:pPr>
          <w:r w:rsidRPr="00DF027C">
            <w:rPr>
              <w:lang w:bidi="fr-FR"/>
            </w:rPr>
            <w:t>Pour commencer immédiatement, appuyez simplement sur le texte d’un espace réservé (tel que celui-ci), puis commencez à taper pour remplacer ce texte par le vôtre.</w:t>
          </w:r>
        </w:p>
      </w:docPartBody>
    </w:docPart>
    <w:docPart>
      <w:docPartPr>
        <w:name w:val="870668BB70714239989F64F5170E39E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97A682C-FB6E-4688-B9F4-AD8143C63111}"/>
      </w:docPartPr>
      <w:docPartBody>
        <w:p w:rsidR="00000000" w:rsidRDefault="002B65F9">
          <w:pPr>
            <w:pStyle w:val="870668BB70714239989F64F5170E39E3"/>
          </w:pPr>
          <w:r w:rsidRPr="00DF027C">
            <w:rPr>
              <w:lang w:bidi="fr-FR"/>
            </w:rPr>
            <w:t xml:space="preserve">Vous voulez insérer une image à partir de vos fichiers ou ajouter une forme, une zone de texte ou un tableau ? Procédez comme suit : Sous l’onglet Insertion du ruban, appuyez simplement sur l’option souhaitée.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DD27246731C4293A609680377053C75">
    <w:name w:val="BDD27246731C4293A609680377053C75"/>
  </w:style>
  <w:style w:type="paragraph" w:customStyle="1" w:styleId="2F6D5696D4C848F08B26136EC418E858">
    <w:name w:val="2F6D5696D4C848F08B26136EC418E858"/>
  </w:style>
  <w:style w:type="paragraph" w:customStyle="1" w:styleId="881B1B05D0DD498A813401C43E06D82E">
    <w:name w:val="881B1B05D0DD498A813401C43E06D82E"/>
  </w:style>
  <w:style w:type="paragraph" w:customStyle="1" w:styleId="3CCA6483E5C24136893D62E402C24C1A">
    <w:name w:val="3CCA6483E5C24136893D62E402C24C1A"/>
  </w:style>
  <w:style w:type="paragraph" w:customStyle="1" w:styleId="7359CF03EDEA4F879CF10056CF413C83">
    <w:name w:val="7359CF03EDEA4F879CF10056CF413C83"/>
  </w:style>
  <w:style w:type="paragraph" w:customStyle="1" w:styleId="12061A0810294CD7BE5528932B1B92A0">
    <w:name w:val="12061A0810294CD7BE5528932B1B92A0"/>
  </w:style>
  <w:style w:type="paragraph" w:customStyle="1" w:styleId="F6F8DC84D86D448C858420841B5E71F0">
    <w:name w:val="F6F8DC84D86D448C858420841B5E71F0"/>
  </w:style>
  <w:style w:type="paragraph" w:customStyle="1" w:styleId="870668BB70714239989F64F5170E39E3">
    <w:name w:val="870668BB70714239989F64F5170E39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PARÉDÉ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0</TotalTime>
  <Pages>2</Pages>
  <Words>117</Words>
  <Characters>647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yoan parede</dc:creator>
  <cp:keywords/>
  <cp:lastModifiedBy>yoan parede</cp:lastModifiedBy>
  <cp:revision>2</cp:revision>
  <cp:lastPrinted>2006-08-01T17:47:00Z</cp:lastPrinted>
  <dcterms:created xsi:type="dcterms:W3CDTF">2020-04-24T10:17:00Z</dcterms:created>
  <dcterms:modified xsi:type="dcterms:W3CDTF">2020-04-24T10:17:00Z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