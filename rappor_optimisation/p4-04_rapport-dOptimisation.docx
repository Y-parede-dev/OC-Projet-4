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9FFF0" w14:textId="5532FF99" w:rsidR="00D077E9" w:rsidRDefault="00AC472A" w:rsidP="00D70D02">
      <w:r>
        <w:rPr>
          <w:noProof/>
          <w:lang w:val="en-US" w:eastAsia="zh-CN"/>
        </w:rPr>
        <w:drawing>
          <wp:anchor distT="0" distB="0" distL="114300" distR="114300" simplePos="0" relativeHeight="251656192" behindDoc="1" locked="0" layoutInCell="1" allowOverlap="1" wp14:anchorId="1191ABAA" wp14:editId="3B74FA7A">
            <wp:simplePos x="0" y="0"/>
            <wp:positionH relativeFrom="column">
              <wp:posOffset>-750172</wp:posOffset>
            </wp:positionH>
            <wp:positionV relativeFrom="page">
              <wp:posOffset>21609</wp:posOffset>
            </wp:positionV>
            <wp:extent cx="7760846" cy="6652146"/>
            <wp:effectExtent l="76200" t="76200" r="126365" b="130175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791" cy="6663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6E37F6C0" wp14:editId="7FCAF89C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F978F" w14:textId="77777777" w:rsidR="000556E4" w:rsidRPr="000556E4" w:rsidRDefault="000556E4" w:rsidP="000556E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7F6C0" id="Rectangle 3" o:spid="_x0000_s1026" alt="rectangle blanc pour le texte sur la couverture" style="position:absolute;margin-left:-15.95pt;margin-top:73.85pt;width:310.15pt;height:681.6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" fillcolor="white [3212]" stroked="f" strokeweight="2pt">
                <v:textbox>
                  <w:txbxContent>
                    <w:p w14:paraId="7DEF978F" w14:textId="77777777" w:rsidR="000556E4" w:rsidRPr="000556E4" w:rsidRDefault="000556E4" w:rsidP="000556E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51F47F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91C8DA7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D99B2F9" wp14:editId="5C73B653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3DDC55" w14:textId="70A9FB21" w:rsidR="000556E4" w:rsidRDefault="000556E4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 xml:space="preserve">Rapport d’optimisation </w:t>
                                  </w:r>
                                </w:p>
                                <w:p w14:paraId="4414059E" w14:textId="2BE131E1" w:rsidR="00665AC2" w:rsidRPr="00D86945" w:rsidRDefault="00665AC2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lang w:bidi="fr-FR"/>
                                    </w:rPr>
                                    <w:t>seo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D99B2F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7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" filled="f" stroked="f" strokeweight=".5pt">
                      <v:textbox>
                        <w:txbxContent>
                          <w:p w14:paraId="3C3DDC55" w14:textId="70A9FB21" w:rsidR="000556E4" w:rsidRDefault="000556E4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 xml:space="preserve">Rapport d’optimisation </w:t>
                            </w:r>
                          </w:p>
                          <w:p w14:paraId="4414059E" w14:textId="2BE131E1" w:rsidR="00665AC2" w:rsidRPr="00D86945" w:rsidRDefault="00665AC2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bidi="fr-FR"/>
                              </w:rPr>
                              <w:t>seo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77315F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E266D03" wp14:editId="0330E449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6FA1C74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A7D919C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191D16" w14:textId="1C8803AA" w:rsidR="00D077E9" w:rsidRDefault="00D049B1" w:rsidP="00AB02A7">
            <w:pPr>
              <w:rPr>
                <w:noProof/>
              </w:rPr>
            </w:pPr>
            <w:r>
              <w:rPr>
                <w:noProof/>
                <w:lang w:val="en-US" w:eastAsia="zh-CN"/>
              </w:rPr>
              <w:drawing>
                <wp:anchor distT="0" distB="0" distL="114300" distR="114300" simplePos="0" relativeHeight="251661312" behindDoc="1" locked="0" layoutInCell="1" allowOverlap="1" wp14:anchorId="376ACEB0" wp14:editId="230629E7">
                  <wp:simplePos x="0" y="0"/>
                  <wp:positionH relativeFrom="column">
                    <wp:posOffset>805815</wp:posOffset>
                  </wp:positionH>
                  <wp:positionV relativeFrom="paragraph">
                    <wp:posOffset>556895</wp:posOffset>
                  </wp:positionV>
                  <wp:extent cx="1885950" cy="2017395"/>
                  <wp:effectExtent l="0" t="0" r="0" b="0"/>
                  <wp:wrapTight wrapText="bothSides">
                    <wp:wrapPolygon edited="0">
                      <wp:start x="3709" y="2040"/>
                      <wp:lineTo x="0" y="2448"/>
                      <wp:lineTo x="0" y="2856"/>
                      <wp:lineTo x="873" y="8975"/>
                      <wp:lineTo x="218" y="15501"/>
                      <wp:lineTo x="0" y="18561"/>
                      <wp:lineTo x="15273" y="18765"/>
                      <wp:lineTo x="15927" y="19989"/>
                      <wp:lineTo x="17236" y="19989"/>
                      <wp:lineTo x="17455" y="19581"/>
                      <wp:lineTo x="18764" y="18765"/>
                      <wp:lineTo x="21382" y="18561"/>
                      <wp:lineTo x="21382" y="18153"/>
                      <wp:lineTo x="21164" y="15501"/>
                      <wp:lineTo x="20509" y="12238"/>
                      <wp:lineTo x="21382" y="2856"/>
                      <wp:lineTo x="21382" y="2448"/>
                      <wp:lineTo x="4582" y="2040"/>
                      <wp:lineTo x="3709" y="2040"/>
                    </wp:wrapPolygon>
                  </wp:wrapTight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ogo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01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7E9" w14:paraId="00869E24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BDD27246731C4293A609680377053C75"/>
              </w:placeholder>
              <w15:appearance w15:val="hidden"/>
            </w:sdtPr>
            <w:sdtEndPr/>
            <w:sdtContent>
              <w:p w14:paraId="7E47E57C" w14:textId="1D29C6B5"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 w:rsidR="00D049B1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D049B1">
                  <w:rPr>
                    <w:rStyle w:val="Sous-titreCar"/>
                    <w:b w:val="0"/>
                    <w:noProof/>
                    <w:lang w:bidi="fr-FR"/>
                  </w:rPr>
                  <w:t>26 avril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273BC1C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5B26FFB" wp14:editId="297EB127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31B0F9D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A84DEC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662838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C5DB893" w14:textId="403C1885" w:rsidR="00D077E9" w:rsidRDefault="00F84AAF" w:rsidP="00AB02A7">
            <w:sdt>
              <w:sdtPr>
                <w:id w:val="-1740469667"/>
                <w:placeholder>
                  <w:docPart w:val="2F6D5696D4C848F08B26136EC418E858"/>
                </w:placeholder>
                <w15:appearance w15:val="hidden"/>
              </w:sdtPr>
              <w:sdtEndPr/>
              <w:sdtContent>
                <w:proofErr w:type="spellStart"/>
                <w:r w:rsidR="00AC472A">
                  <w:t>Magin</w:t>
                </w:r>
                <w:proofErr w:type="spellEnd"/>
                <w:r w:rsidR="00AC472A">
                  <w:t>-Code</w:t>
                </w:r>
              </w:sdtContent>
            </w:sdt>
          </w:p>
          <w:p w14:paraId="127EBF04" w14:textId="0284EE47" w:rsidR="00D077E9" w:rsidRDefault="00D077E9" w:rsidP="00AB02A7">
            <w:r w:rsidRPr="00B231E5">
              <w:rPr>
                <w:lang w:bidi="fr-FR"/>
              </w:rPr>
              <w:t xml:space="preserve">Créé par : </w:t>
            </w:r>
            <w:r w:rsidR="00AC472A">
              <w:rPr>
                <w:lang w:bidi="fr-FR"/>
              </w:rPr>
              <w:t xml:space="preserve">Yoan </w:t>
            </w:r>
            <w:sdt>
              <w:sdtPr>
                <w:alias w:val="Votre nom"/>
                <w:tag w:val="Votre nom"/>
                <w:id w:val="-180584491"/>
                <w:placeholder>
                  <w:docPart w:val="881B1B05D0DD498A813401C43E06D82E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AC472A">
                  <w:t>PARÉDÉ</w:t>
                </w:r>
              </w:sdtContent>
            </w:sdt>
            <w:r w:rsidR="00AC472A">
              <w:t xml:space="preserve"> </w:t>
            </w:r>
          </w:p>
          <w:p w14:paraId="2372A73D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476D696D" w14:textId="46A0A934" w:rsidR="00D077E9" w:rsidRDefault="00AB02A7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81E65B1" wp14:editId="66FC6C9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3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3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08087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" fillcolor="#6dd2ca [2134]" stroked="f" strokeweight="2pt">
                <v:fill color2="#ccefed [758]" rotate="t" colors="0 #96d9d2;.5 #c0e6e2;1 #e0f2f0" focus="100%" type="gradient"/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14:paraId="4B7243BA" w14:textId="46CE17FE" w:rsidR="00D077E9" w:rsidRDefault="00AC472A" w:rsidP="00D077E9">
      <w:pPr>
        <w:pStyle w:val="Titre1"/>
      </w:pPr>
      <w:proofErr w:type="spellStart"/>
      <w:r>
        <w:rPr>
          <w:lang w:bidi="fr-FR"/>
        </w:rPr>
        <w:lastRenderedPageBreak/>
        <w:t>Magin</w:t>
      </w:r>
      <w:proofErr w:type="spellEnd"/>
      <w:r>
        <w:rPr>
          <w:lang w:bidi="fr-FR"/>
        </w:rPr>
        <w:t>-code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1E1F48A2" w14:textId="77777777" w:rsidTr="00DF027C">
        <w:trPr>
          <w:trHeight w:val="3546"/>
        </w:trPr>
        <w:tc>
          <w:tcPr>
            <w:tcW w:w="9999" w:type="dxa"/>
          </w:tcPr>
          <w:sdt>
            <w:sdtPr>
              <w:id w:val="1660650702"/>
              <w:placeholder>
                <w:docPart w:val="3CCA6483E5C24136893D62E402C24C1A"/>
              </w:placeholder>
              <w15:appearance w15:val="hidden"/>
            </w:sdtPr>
            <w:sdtEndPr/>
            <w:sdtContent>
              <w:p w14:paraId="799D26A9" w14:textId="64D23205" w:rsidR="00D077E9" w:rsidRDefault="00AC472A" w:rsidP="00DF027C">
                <w:pPr>
                  <w:pStyle w:val="Titre2"/>
                </w:pPr>
                <w:r>
                  <w:t xml:space="preserve">Optimisation du site web </w:t>
                </w:r>
                <w:r w:rsidRPr="00AC472A">
                  <w:rPr>
                    <w:b/>
                    <w:bCs/>
                    <w:sz w:val="40"/>
                    <w:szCs w:val="40"/>
                  </w:rPr>
                  <w:t>La chouette agence</w:t>
                </w:r>
              </w:p>
            </w:sdtContent>
          </w:sdt>
          <w:p w14:paraId="1CE11769" w14:textId="77777777" w:rsidR="00DF027C" w:rsidRDefault="00DF027C" w:rsidP="00DF027C"/>
          <w:p w14:paraId="53A939E8" w14:textId="78C56F9E" w:rsidR="00DF027C" w:rsidRPr="00695EDE" w:rsidRDefault="00AC472A" w:rsidP="00DF027C">
            <w:pPr>
              <w:pStyle w:val="Contenu"/>
            </w:pPr>
            <w:r>
              <w:t xml:space="preserve">Vous avez fait appel à notre </w:t>
            </w:r>
            <w:r w:rsidR="00695EDE">
              <w:t>société pour</w:t>
            </w:r>
            <w:r>
              <w:t xml:space="preserve"> </w:t>
            </w:r>
            <w:r w:rsidR="00695EDE">
              <w:t>analyser</w:t>
            </w:r>
            <w:r>
              <w:t xml:space="preserve"> votre site internet et améliorer le référencement en therme de </w:t>
            </w:r>
            <w:r w:rsidRPr="00695EDE">
              <w:rPr>
                <w:b/>
                <w:bCs/>
              </w:rPr>
              <w:t>SEO</w:t>
            </w:r>
            <w:r w:rsidR="00695EDE">
              <w:rPr>
                <w:b/>
                <w:bCs/>
              </w:rPr>
              <w:t xml:space="preserve">, </w:t>
            </w:r>
            <w:r w:rsidR="00695EDE">
              <w:t xml:space="preserve">ce rapport a pour but de vous </w:t>
            </w:r>
            <w:r w:rsidR="00D049B1">
              <w:t>montrer</w:t>
            </w:r>
            <w:r w:rsidR="00695EDE">
              <w:t xml:space="preserve"> les axe</w:t>
            </w:r>
            <w:r w:rsidR="00997338">
              <w:t>s</w:t>
            </w:r>
            <w:r w:rsidR="00695EDE">
              <w:t xml:space="preserve"> d’amélioration qui on</w:t>
            </w:r>
            <w:r w:rsidR="00997338">
              <w:t>t</w:t>
            </w:r>
            <w:r w:rsidR="00695EDE">
              <w:t xml:space="preserve"> </w:t>
            </w:r>
            <w:r w:rsidR="00997338">
              <w:t>était</w:t>
            </w:r>
            <w:r w:rsidR="00695EDE">
              <w:t xml:space="preserve"> </w:t>
            </w:r>
            <w:r w:rsidR="00997338">
              <w:t>apporté</w:t>
            </w:r>
            <w:r w:rsidR="00695EDE">
              <w:t xml:space="preserve"> </w:t>
            </w:r>
            <w:r w:rsidR="00997338">
              <w:t>à</w:t>
            </w:r>
            <w:r w:rsidR="00695EDE">
              <w:t xml:space="preserve"> votre site.</w:t>
            </w:r>
          </w:p>
        </w:tc>
      </w:tr>
      <w:tr w:rsidR="00DF027C" w14:paraId="6D69CA85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3132300A" w14:textId="77777777" w:rsidR="00DF027C" w:rsidRPr="00DF027C" w:rsidRDefault="00DF027C" w:rsidP="00DF027C">
            <w:pPr>
              <w:pStyle w:val="Textedemiseenvidence"/>
              <w:jc w:val="center"/>
            </w:pPr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D6FF3D7" wp14:editId="7E5F17E6">
                      <wp:extent cx="5422005" cy="771525"/>
                      <wp:effectExtent l="0" t="0" r="0" b="0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7715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DD7381" w14:textId="77777777" w:rsidR="00D049B1" w:rsidRDefault="00DF027C" w:rsidP="00DF027C">
                                  <w:pPr>
                                    <w:jc w:val="center"/>
                                    <w:rPr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« </w:t>
                                  </w:r>
                                  <w:r w:rsidR="00D049B1">
                                    <w:rPr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 xml:space="preserve">Chez </w:t>
                                  </w:r>
                                  <w:proofErr w:type="spellStart"/>
                                  <w:r w:rsidR="00D049B1" w:rsidRPr="00D049B1">
                                    <w:rPr>
                                      <w:i/>
                                      <w:sz w:val="40"/>
                                      <w:szCs w:val="40"/>
                                      <w:lang w:bidi="fr-FR"/>
                                    </w:rPr>
                                    <w:t>Magin</w:t>
                                  </w:r>
                                  <w:proofErr w:type="spellEnd"/>
                                  <w:r w:rsidR="00D049B1" w:rsidRPr="00D049B1">
                                    <w:rPr>
                                      <w:i/>
                                      <w:sz w:val="40"/>
                                      <w:szCs w:val="40"/>
                                      <w:lang w:bidi="fr-FR"/>
                                    </w:rPr>
                                    <w:t>-Code</w:t>
                                  </w:r>
                                  <w:r w:rsidR="00D049B1">
                                    <w:rPr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 xml:space="preserve"> nous recherchons pour vous les</w:t>
                                  </w:r>
                                </w:p>
                                <w:p w14:paraId="7B4535DE" w14:textId="7D0AF466" w:rsidR="00DF027C" w:rsidRDefault="00D049B1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 xml:space="preserve"> Solutions </w:t>
                                  </w:r>
                                  <w:r w:rsidRPr="00D049B1">
                                    <w:rPr>
                                      <w:i/>
                                      <w:sz w:val="40"/>
                                      <w:szCs w:val="40"/>
                                      <w:lang w:bidi="fr-FR"/>
                                    </w:rPr>
                                    <w:t>SEO</w:t>
                                  </w: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 xml:space="preserve"> adaptées à vos besoins</w:t>
                                  </w:r>
                                  <w:r w:rsidR="00DF027C">
                                    <w:rPr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. 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D6FF3D7" id="Zone de texte 7" o:spid="_x0000_s1028" type="#_x0000_t202" style="width:426.95pt;height:6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" filled="f" stroked="f" strokeweight=".5pt">
                      <v:textbox>
                        <w:txbxContent>
                          <w:p w14:paraId="2DDD7381" w14:textId="77777777" w:rsidR="00D049B1" w:rsidRDefault="00DF027C" w:rsidP="00DF027C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  <w:lang w:bidi="fr-FR"/>
                              </w:rPr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bidi="fr-FR"/>
                              </w:rPr>
                              <w:t>« </w:t>
                            </w:r>
                            <w:r w:rsidR="00D049B1">
                              <w:rPr>
                                <w:i/>
                                <w:sz w:val="36"/>
                                <w:szCs w:val="36"/>
                                <w:lang w:bidi="fr-FR"/>
                              </w:rPr>
                              <w:t xml:space="preserve">Chez </w:t>
                            </w:r>
                            <w:proofErr w:type="spellStart"/>
                            <w:r w:rsidR="00D049B1" w:rsidRPr="00D049B1">
                              <w:rPr>
                                <w:i/>
                                <w:sz w:val="40"/>
                                <w:szCs w:val="40"/>
                                <w:lang w:bidi="fr-FR"/>
                              </w:rPr>
                              <w:t>Magin</w:t>
                            </w:r>
                            <w:proofErr w:type="spellEnd"/>
                            <w:r w:rsidR="00D049B1" w:rsidRPr="00D049B1">
                              <w:rPr>
                                <w:i/>
                                <w:sz w:val="40"/>
                                <w:szCs w:val="40"/>
                                <w:lang w:bidi="fr-FR"/>
                              </w:rPr>
                              <w:t>-Code</w:t>
                            </w:r>
                            <w:r w:rsidR="00D049B1">
                              <w:rPr>
                                <w:i/>
                                <w:sz w:val="36"/>
                                <w:szCs w:val="36"/>
                                <w:lang w:bidi="fr-FR"/>
                              </w:rPr>
                              <w:t xml:space="preserve"> nous recherchons pour vous les</w:t>
                            </w:r>
                          </w:p>
                          <w:p w14:paraId="7B4535DE" w14:textId="7D0AF466" w:rsidR="00DF027C" w:rsidRDefault="00D049B1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bidi="fr-FR"/>
                              </w:rPr>
                              <w:t xml:space="preserve"> Solutions </w:t>
                            </w:r>
                            <w:r w:rsidRPr="00D049B1">
                              <w:rPr>
                                <w:i/>
                                <w:sz w:val="40"/>
                                <w:szCs w:val="40"/>
                                <w:lang w:bidi="fr-FR"/>
                              </w:rPr>
                              <w:t>SEO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  <w:lang w:bidi="fr-FR"/>
                              </w:rPr>
                              <w:t xml:space="preserve"> adaptées à vos besoins</w:t>
                            </w:r>
                            <w:r w:rsidR="00DF027C">
                              <w:rPr>
                                <w:i/>
                                <w:sz w:val="36"/>
                                <w:szCs w:val="36"/>
                                <w:lang w:bidi="fr-FR"/>
                              </w:rPr>
                              <w:t>. »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14:paraId="31258055" w14:textId="77777777" w:rsidTr="00DF027C">
        <w:trPr>
          <w:trHeight w:val="5931"/>
        </w:trPr>
        <w:tc>
          <w:tcPr>
            <w:tcW w:w="9999" w:type="dxa"/>
          </w:tcPr>
          <w:p w14:paraId="0E8B36D2" w14:textId="77777777" w:rsidR="00DF027C" w:rsidRDefault="00DF027C" w:rsidP="00DF027C">
            <w:pPr>
              <w:pStyle w:val="Textedemiseenvidence"/>
              <w:rPr>
                <w:i/>
                <w:sz w:val="36"/>
              </w:rPr>
            </w:pPr>
          </w:p>
          <w:p w14:paraId="242D40A7" w14:textId="68CB2DE9" w:rsidR="00DF027C" w:rsidRDefault="00D049B1" w:rsidP="00D049B1">
            <w:pPr>
              <w:pStyle w:val="Contenu"/>
              <w:rPr>
                <w:b/>
                <w:bCs/>
              </w:rPr>
            </w:pPr>
            <w:r w:rsidRPr="00D049B1">
              <w:rPr>
                <w:b/>
                <w:bCs/>
              </w:rPr>
              <w:t>SOMMAIRE</w:t>
            </w:r>
            <w:r>
              <w:rPr>
                <w:b/>
                <w:bCs/>
              </w:rPr>
              <w:t> :</w:t>
            </w:r>
          </w:p>
          <w:p w14:paraId="55AD207B" w14:textId="00516B17" w:rsidR="00D049B1" w:rsidRDefault="00665AC2" w:rsidP="00D049B1">
            <w:pPr>
              <w:pStyle w:val="Contenu"/>
              <w:numPr>
                <w:ilvl w:val="0"/>
                <w:numId w:val="1"/>
              </w:numPr>
              <w:rPr>
                <w:b/>
                <w:bCs/>
              </w:rPr>
            </w:pPr>
            <w:r>
              <w:rPr>
                <w:b/>
                <w:bCs/>
              </w:rPr>
              <w:t xml:space="preserve">1 – </w:t>
            </w:r>
            <w:proofErr w:type="spellStart"/>
            <w:r>
              <w:rPr>
                <w:b/>
                <w:bCs/>
              </w:rPr>
              <w:t>Analise</w:t>
            </w:r>
            <w:proofErr w:type="spellEnd"/>
          </w:p>
          <w:p w14:paraId="5868082B" w14:textId="77777777" w:rsidR="00665AC2" w:rsidRPr="00D049B1" w:rsidRDefault="00665AC2" w:rsidP="00665AC2">
            <w:pPr>
              <w:pStyle w:val="Contenu"/>
              <w:ind w:left="360"/>
              <w:rPr>
                <w:b/>
                <w:bCs/>
              </w:rPr>
            </w:pPr>
          </w:p>
          <w:p w14:paraId="7715FEB6" w14:textId="77777777" w:rsidR="00DF027C" w:rsidRDefault="00DF027C" w:rsidP="00DF027C">
            <w:pPr>
              <w:pStyle w:val="Contenu"/>
              <w:rPr>
                <w:i/>
                <w:sz w:val="36"/>
              </w:rPr>
            </w:pPr>
          </w:p>
          <w:p w14:paraId="21D9873A" w14:textId="77777777" w:rsidR="00DF027C" w:rsidRDefault="00DF027C" w:rsidP="00DF027C">
            <w:pPr>
              <w:pStyle w:val="Contenu"/>
              <w:rPr>
                <w:i/>
                <w:sz w:val="36"/>
              </w:rPr>
            </w:pPr>
          </w:p>
        </w:tc>
      </w:tr>
    </w:tbl>
    <w:p w14:paraId="06B90291" w14:textId="77777777" w:rsidR="00AB02A7" w:rsidRDefault="00AB02A7" w:rsidP="00DF027C"/>
    <w:p w14:paraId="02A4254F" w14:textId="77777777" w:rsidR="0087605E" w:rsidRPr="00D70D02" w:rsidRDefault="0087605E" w:rsidP="00AB02A7">
      <w:pPr>
        <w:spacing w:after="200"/>
      </w:pPr>
    </w:p>
    <w:sectPr w:rsidR="0087605E" w:rsidRPr="00D70D02" w:rsidSect="00AB02A7">
      <w:headerReference w:type="default" r:id="rId10"/>
      <w:footerReference w:type="default" r:id="rId11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215706" w14:textId="77777777" w:rsidR="00F84AAF" w:rsidRDefault="00F84AAF">
      <w:r>
        <w:separator/>
      </w:r>
    </w:p>
    <w:p w14:paraId="1B148774" w14:textId="77777777" w:rsidR="00F84AAF" w:rsidRDefault="00F84AAF"/>
  </w:endnote>
  <w:endnote w:type="continuationSeparator" w:id="0">
    <w:p w14:paraId="12D8FDF7" w14:textId="77777777" w:rsidR="00F84AAF" w:rsidRDefault="00F84AAF">
      <w:r>
        <w:continuationSeparator/>
      </w:r>
    </w:p>
    <w:p w14:paraId="2993B317" w14:textId="77777777" w:rsidR="00F84AAF" w:rsidRDefault="00F84A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23323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5A4AAE8A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E1B400" w14:textId="77777777" w:rsidR="00F84AAF" w:rsidRDefault="00F84AAF">
      <w:r>
        <w:separator/>
      </w:r>
    </w:p>
    <w:p w14:paraId="57C36BEB" w14:textId="77777777" w:rsidR="00F84AAF" w:rsidRDefault="00F84AAF"/>
  </w:footnote>
  <w:footnote w:type="continuationSeparator" w:id="0">
    <w:p w14:paraId="245EF82F" w14:textId="77777777" w:rsidR="00F84AAF" w:rsidRDefault="00F84AAF">
      <w:r>
        <w:continuationSeparator/>
      </w:r>
    </w:p>
    <w:p w14:paraId="6A63E96E" w14:textId="77777777" w:rsidR="00F84AAF" w:rsidRDefault="00F84AA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5D383937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D5EE9B3" w14:textId="77777777" w:rsidR="00D077E9" w:rsidRDefault="00D077E9">
          <w:pPr>
            <w:pStyle w:val="En-tte"/>
          </w:pPr>
        </w:p>
      </w:tc>
    </w:tr>
  </w:tbl>
  <w:p w14:paraId="50F7CDDE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B7502A"/>
    <w:multiLevelType w:val="hybridMultilevel"/>
    <w:tmpl w:val="29A023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6E4"/>
    <w:rsid w:val="0002482E"/>
    <w:rsid w:val="00050324"/>
    <w:rsid w:val="000556E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70C80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32541"/>
    <w:rsid w:val="00572102"/>
    <w:rsid w:val="005F1BB0"/>
    <w:rsid w:val="00656C4D"/>
    <w:rsid w:val="00665AC2"/>
    <w:rsid w:val="00695EDE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B1FEE"/>
    <w:rsid w:val="00903C32"/>
    <w:rsid w:val="0091275B"/>
    <w:rsid w:val="00916B16"/>
    <w:rsid w:val="009173B9"/>
    <w:rsid w:val="0093335D"/>
    <w:rsid w:val="0093613E"/>
    <w:rsid w:val="00943026"/>
    <w:rsid w:val="00966B81"/>
    <w:rsid w:val="00997338"/>
    <w:rsid w:val="009C7720"/>
    <w:rsid w:val="00A23AFA"/>
    <w:rsid w:val="00A31B3E"/>
    <w:rsid w:val="00A42B08"/>
    <w:rsid w:val="00A532F3"/>
    <w:rsid w:val="00A61747"/>
    <w:rsid w:val="00A8489E"/>
    <w:rsid w:val="00AB02A7"/>
    <w:rsid w:val="00AC29F3"/>
    <w:rsid w:val="00AC472A"/>
    <w:rsid w:val="00AC5FFE"/>
    <w:rsid w:val="00B231E5"/>
    <w:rsid w:val="00C02B87"/>
    <w:rsid w:val="00C4086D"/>
    <w:rsid w:val="00CA1896"/>
    <w:rsid w:val="00CB5B28"/>
    <w:rsid w:val="00CF5371"/>
    <w:rsid w:val="00D0323A"/>
    <w:rsid w:val="00D049B1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16849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84AAF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9285C6"/>
  <w15:docId w15:val="{F7969C1C-93ED-4666-9529-F4555D98B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6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red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DD27246731C4293A609680377053C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204333B-580F-42DA-9471-05981C81DAFA}"/>
      </w:docPartPr>
      <w:docPartBody>
        <w:p w:rsidR="00EB626E" w:rsidRDefault="00DF4206">
          <w:pPr>
            <w:pStyle w:val="BDD27246731C4293A609680377053C75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avril 23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2F6D5696D4C848F08B26136EC418E8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5272D1-739E-407B-99FB-1FED63A87261}"/>
      </w:docPartPr>
      <w:docPartBody>
        <w:p w:rsidR="00EB626E" w:rsidRDefault="00DF4206">
          <w:pPr>
            <w:pStyle w:val="2F6D5696D4C848F08B26136EC418E858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881B1B05D0DD498A813401C43E06D8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928091-7397-4207-9A24-E53F15896C40}"/>
      </w:docPartPr>
      <w:docPartBody>
        <w:p w:rsidR="00EB626E" w:rsidRDefault="00DF4206">
          <w:pPr>
            <w:pStyle w:val="881B1B05D0DD498A813401C43E06D82E"/>
          </w:pPr>
          <w:r>
            <w:rPr>
              <w:lang w:bidi="fr-FR"/>
            </w:rPr>
            <w:t>Votre nom</w:t>
          </w:r>
        </w:p>
      </w:docPartBody>
    </w:docPart>
    <w:docPart>
      <w:docPartPr>
        <w:name w:val="3CCA6483E5C24136893D62E402C24C1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D645CF6-A5BB-4CA4-892B-1A5A73405382}"/>
      </w:docPartPr>
      <w:docPartBody>
        <w:p w:rsidR="00EB626E" w:rsidRDefault="00DF4206">
          <w:pPr>
            <w:pStyle w:val="3CCA6483E5C24136893D62E402C24C1A"/>
          </w:pPr>
          <w:r w:rsidRPr="00DF027C">
            <w:rPr>
              <w:lang w:bidi="fr-FR"/>
            </w:rPr>
            <w:t>Texte du sous-titre ici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26E"/>
    <w:rsid w:val="00DF4206"/>
    <w:rsid w:val="00EB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BDD27246731C4293A609680377053C75">
    <w:name w:val="BDD27246731C4293A609680377053C75"/>
  </w:style>
  <w:style w:type="paragraph" w:customStyle="1" w:styleId="2F6D5696D4C848F08B26136EC418E858">
    <w:name w:val="2F6D5696D4C848F08B26136EC418E858"/>
  </w:style>
  <w:style w:type="paragraph" w:customStyle="1" w:styleId="881B1B05D0DD498A813401C43E06D82E">
    <w:name w:val="881B1B05D0DD498A813401C43E06D82E"/>
  </w:style>
  <w:style w:type="paragraph" w:customStyle="1" w:styleId="3CCA6483E5C24136893D62E402C24C1A">
    <w:name w:val="3CCA6483E5C24136893D62E402C24C1A"/>
  </w:style>
  <w:style w:type="paragraph" w:customStyle="1" w:styleId="7359CF03EDEA4F879CF10056CF413C83">
    <w:name w:val="7359CF03EDEA4F879CF10056CF413C83"/>
  </w:style>
  <w:style w:type="paragraph" w:customStyle="1" w:styleId="12061A0810294CD7BE5528932B1B92A0">
    <w:name w:val="12061A0810294CD7BE5528932B1B92A0"/>
  </w:style>
  <w:style w:type="paragraph" w:customStyle="1" w:styleId="F6F8DC84D86D448C858420841B5E71F0">
    <w:name w:val="F6F8DC84D86D448C858420841B5E71F0"/>
  </w:style>
  <w:style w:type="paragraph" w:customStyle="1" w:styleId="870668BB70714239989F64F5170E39E3">
    <w:name w:val="870668BB70714239989F64F5170E39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PARÉDÉ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19</TotalTime>
  <Pages>1</Pages>
  <Words>64</Words>
  <Characters>353</Characters>
  <Application>Microsoft Office Word</Application>
  <DocSecurity>0</DocSecurity>
  <Lines>2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yoan parede</dc:creator>
  <cp:keywords/>
  <cp:lastModifiedBy>yoan parede</cp:lastModifiedBy>
  <cp:revision>4</cp:revision>
  <cp:lastPrinted>2006-08-01T17:47:00Z</cp:lastPrinted>
  <dcterms:created xsi:type="dcterms:W3CDTF">2020-04-24T10:17:00Z</dcterms:created>
  <dcterms:modified xsi:type="dcterms:W3CDTF">2020-04-26T17:14:00Z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